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4B730715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316696A1" w:rsidR="000035F9" w:rsidRDefault="001C51FB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COMP6176</w:t>
            </w:r>
          </w:p>
          <w:p w14:paraId="36656A16" w14:textId="50DDEA16" w:rsidR="000035F9" w:rsidRPr="00876A58" w:rsidRDefault="001C51FB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Human Computer Interaction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4A30DE52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 w:rsidR="001C51FB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proofErr w:type="spellStart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Year</w:t>
            </w:r>
            <w:proofErr w:type="spellEnd"/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 </w:t>
            </w:r>
            <w:r w:rsidR="001C51FB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1C51FB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46B922E4" w:rsidR="009F37DD" w:rsidRPr="00740F48" w:rsidRDefault="00E90C37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Doto</w:t>
      </w:r>
      <w:proofErr w:type="spellEnd"/>
      <w:r>
        <w:t xml:space="preserve"> 2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7A49FFC7" w:rsidR="00740F48" w:rsidRPr="009F37DD" w:rsidRDefault="00E90C37" w:rsidP="002F11B8">
      <w:pPr>
        <w:spacing w:line="360" w:lineRule="auto"/>
        <w:ind w:firstLine="360"/>
      </w:pPr>
      <w:r>
        <w:t xml:space="preserve">Website </w:t>
      </w:r>
      <w:proofErr w:type="spellStart"/>
      <w:r>
        <w:t>Doto</w:t>
      </w:r>
      <w:proofErr w:type="spellEnd"/>
      <w:r>
        <w:t xml:space="preserve"> 2 </w:t>
      </w:r>
      <w:proofErr w:type="spellStart"/>
      <w:r>
        <w:t>merupakan</w:t>
      </w:r>
      <w:proofErr w:type="spellEnd"/>
      <w:r>
        <w:t xml:space="preserve"> website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game </w:t>
      </w:r>
      <w:r w:rsidRPr="00E90C37">
        <w:t>multiplayer online battle arena (MOBA)</w:t>
      </w:r>
      <w:r>
        <w:t xml:space="preserve"> yang </w:t>
      </w:r>
      <w:proofErr w:type="spellStart"/>
      <w:r>
        <w:t>dikembangkan</w:t>
      </w:r>
      <w:proofErr w:type="spellEnd"/>
      <w:r>
        <w:t xml:space="preserve"> oleh VALVE.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David, Danny, dan Patricia. Game DOTO 2 </w:t>
      </w:r>
      <w:proofErr w:type="spellStart"/>
      <w:r>
        <w:t>merupakan</w:t>
      </w:r>
      <w:proofErr w:type="spellEnd"/>
      <w:r>
        <w:t xml:space="preserve"> game sequel </w:t>
      </w:r>
      <w:proofErr w:type="spellStart"/>
      <w:r>
        <w:t>dari</w:t>
      </w:r>
      <w:proofErr w:type="spellEnd"/>
      <w:r>
        <w:t xml:space="preserve"> </w:t>
      </w:r>
      <w:r w:rsidRPr="00E90C37">
        <w:t>Defense of the Obsoletes (</w:t>
      </w:r>
      <w:proofErr w:type="spellStart"/>
      <w:r w:rsidRPr="00E90C37">
        <w:t>DotO</w:t>
      </w:r>
      <w:proofErr w:type="spellEnd"/>
      <w:r>
        <w:t xml:space="preserve">).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doto</w:t>
      </w:r>
      <w:proofErr w:type="spellEnd"/>
      <w:r>
        <w:t xml:space="preserve"> 2 </w:t>
      </w:r>
      <w:proofErr w:type="spellStart"/>
      <w:r>
        <w:t>dimainkan</w:t>
      </w:r>
      <w:proofErr w:type="spellEnd"/>
      <w:r>
        <w:t xml:space="preserve"> oleh 2 team yang masing </w:t>
      </w:r>
      <w:proofErr w:type="spellStart"/>
      <w:r>
        <w:t>masing</w:t>
      </w:r>
      <w:proofErr w:type="spellEnd"/>
      <w:r>
        <w:t xml:space="preserve"> team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player.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20 hero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. Dan pada website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marchendise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dibeli</w:t>
      </w:r>
      <w:proofErr w:type="spellEnd"/>
      <w:r>
        <w:t>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62B239BD" w14:textId="76D7A748" w:rsidR="00B2372A" w:rsidRPr="00E90C37" w:rsidRDefault="00B2372A" w:rsidP="002F11B8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  <w:r w:rsidR="00E90C37" w:rsidRPr="00E90C37">
        <w:rPr>
          <w:noProof/>
          <w:lang w:val="id-ID"/>
        </w:rPr>
        <w:drawing>
          <wp:inline distT="0" distB="0" distL="0" distR="0" wp14:anchorId="61303B08" wp14:editId="0EBDBB1A">
            <wp:extent cx="3048000" cy="171367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530" cy="17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174D" w14:textId="58CC2596" w:rsidR="00E90C37" w:rsidRDefault="00E90C37" w:rsidP="00E90C37">
      <w:pPr>
        <w:pStyle w:val="ListParagraph"/>
        <w:spacing w:line="360" w:lineRule="auto"/>
      </w:pPr>
      <w:r>
        <w:t xml:space="preserve">Home screen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vidio</w:t>
      </w:r>
      <w:proofErr w:type="spellEnd"/>
      <w:r>
        <w:t>, parallax, dan image slide</w:t>
      </w:r>
      <w:r w:rsidR="004E6262">
        <w:t xml:space="preserve"> </w:t>
      </w:r>
      <w:proofErr w:type="spellStart"/>
      <w:r w:rsidR="004E6262">
        <w:t>menggunakan</w:t>
      </w:r>
      <w:proofErr w:type="spellEnd"/>
      <w:r w:rsidR="004E6262">
        <w:t xml:space="preserve"> </w:t>
      </w:r>
      <w:proofErr w:type="spellStart"/>
      <w:r w:rsidR="004E6262">
        <w:t>jquery</w:t>
      </w:r>
      <w:proofErr w:type="spellEnd"/>
      <w:r>
        <w:t>.</w:t>
      </w:r>
    </w:p>
    <w:p w14:paraId="6958A50F" w14:textId="1CB094BD" w:rsidR="004E6262" w:rsidRPr="004E6262" w:rsidRDefault="00E90C37" w:rsidP="004E6262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3D46D826" w14:textId="3686A19B" w:rsidR="004E6262" w:rsidRDefault="004E6262" w:rsidP="004E6262">
      <w:pPr>
        <w:pStyle w:val="ListParagraph"/>
        <w:spacing w:line="360" w:lineRule="auto"/>
      </w:pPr>
      <w:r w:rsidRPr="004E6262">
        <w:rPr>
          <w:noProof/>
        </w:rPr>
        <w:drawing>
          <wp:inline distT="0" distB="0" distL="0" distR="0" wp14:anchorId="5BE8600B" wp14:editId="048EBBCB">
            <wp:extent cx="2744525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72" cy="154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262">
        <w:rPr>
          <w:noProof/>
        </w:rPr>
        <w:t xml:space="preserve"> </w:t>
      </w:r>
      <w:r w:rsidRPr="004E6262">
        <w:rPr>
          <w:noProof/>
        </w:rPr>
        <w:drawing>
          <wp:inline distT="0" distB="0" distL="0" distR="0" wp14:anchorId="007F9E55" wp14:editId="72C7127D">
            <wp:extent cx="2737729" cy="151127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49" cy="15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7777" w14:textId="2BFAADD3" w:rsidR="004E6262" w:rsidRPr="004E6262" w:rsidRDefault="004E6262" w:rsidP="004E6262">
      <w:pPr>
        <w:pStyle w:val="ListParagraph"/>
        <w:spacing w:line="360" w:lineRule="auto"/>
      </w:pPr>
      <w:r>
        <w:lastRenderedPageBreak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hero. </w:t>
      </w:r>
      <w:proofErr w:type="spellStart"/>
      <w:r>
        <w:t>Terdapat</w:t>
      </w:r>
      <w:proofErr w:type="spellEnd"/>
      <w:r>
        <w:t xml:space="preserve"> 20 hero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dan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tentanf</w:t>
      </w:r>
      <w:proofErr w:type="spellEnd"/>
      <w:r>
        <w:t xml:space="preserve"> skill dan description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hero  </w:t>
      </w:r>
    </w:p>
    <w:p w14:paraId="05A9A9B7" w14:textId="60096B52" w:rsidR="004E6262" w:rsidRPr="004E6262" w:rsidRDefault="004E6262" w:rsidP="004E6262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5ABC338E" w14:textId="6D131701" w:rsidR="004E6262" w:rsidRDefault="004E6262" w:rsidP="004E6262">
      <w:pPr>
        <w:pStyle w:val="ListParagraph"/>
        <w:spacing w:line="360" w:lineRule="auto"/>
      </w:pPr>
      <w:r w:rsidRPr="004E6262">
        <w:rPr>
          <w:noProof/>
        </w:rPr>
        <w:drawing>
          <wp:inline distT="0" distB="0" distL="0" distR="0" wp14:anchorId="3F1D0C8C" wp14:editId="5A1D4B02">
            <wp:extent cx="3136900" cy="168436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466" cy="16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E9B7" w14:textId="729BAC30" w:rsidR="004E6262" w:rsidRPr="004E6262" w:rsidRDefault="004E6262" w:rsidP="004E6262">
      <w:pPr>
        <w:pStyle w:val="ListParagraph"/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hero dan items.</w:t>
      </w:r>
    </w:p>
    <w:p w14:paraId="31E2CFA4" w14:textId="65448AFC" w:rsidR="004E6262" w:rsidRPr="004E6262" w:rsidRDefault="004E6262" w:rsidP="004E6262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1194DF89" w14:textId="58F8F4EA" w:rsidR="004E6262" w:rsidRDefault="004E6262" w:rsidP="004E6262">
      <w:pPr>
        <w:pStyle w:val="ListParagraph"/>
        <w:spacing w:line="360" w:lineRule="auto"/>
      </w:pPr>
      <w:r w:rsidRPr="004E6262">
        <w:rPr>
          <w:noProof/>
        </w:rPr>
        <w:drawing>
          <wp:inline distT="0" distB="0" distL="0" distR="0" wp14:anchorId="43AFD254" wp14:editId="30D36079">
            <wp:extent cx="3039473" cy="16256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27" cy="16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262">
        <w:rPr>
          <w:noProof/>
        </w:rPr>
        <w:t xml:space="preserve"> </w:t>
      </w:r>
      <w:r w:rsidRPr="004E6262">
        <w:rPr>
          <w:noProof/>
        </w:rPr>
        <w:drawing>
          <wp:inline distT="0" distB="0" distL="0" distR="0" wp14:anchorId="6AB011B5" wp14:editId="3828C625">
            <wp:extent cx="2292350" cy="163530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430" cy="16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3DAB" w14:textId="30C53D27" w:rsidR="004E6262" w:rsidRDefault="004E6262" w:rsidP="004E6262">
      <w:pPr>
        <w:pStyle w:val="ListParagraph"/>
        <w:spacing w:line="360" w:lineRule="auto"/>
      </w:pPr>
      <w:proofErr w:type="spellStart"/>
      <w:r>
        <w:t>Marchendise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apparel dan collectible page. Pada apparel page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apparel dan </w:t>
      </w:r>
      <w:proofErr w:type="spellStart"/>
      <w:r>
        <w:t>marchendise</w:t>
      </w:r>
      <w:proofErr w:type="spellEnd"/>
      <w:r>
        <w:t xml:space="preserve"> collectible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item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dipajang</w:t>
      </w:r>
      <w:proofErr w:type="spellEnd"/>
      <w:r>
        <w:t xml:space="preserve"> dan </w:t>
      </w:r>
      <w:proofErr w:type="spellStart"/>
      <w:r>
        <w:t>dikumpulkan</w:t>
      </w:r>
      <w:proofErr w:type="spellEnd"/>
      <w:r>
        <w:t>.</w:t>
      </w:r>
    </w:p>
    <w:p w14:paraId="590A8511" w14:textId="77777777" w:rsidR="004E6262" w:rsidRPr="004E6262" w:rsidRDefault="004E6262" w:rsidP="004E6262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19C7C1C2" w14:textId="31EFB3E9" w:rsidR="004E6262" w:rsidRDefault="004E6262" w:rsidP="004E6262">
      <w:pPr>
        <w:pStyle w:val="ListParagraph"/>
        <w:spacing w:line="360" w:lineRule="auto"/>
      </w:pPr>
      <w:r w:rsidRPr="004E6262">
        <w:rPr>
          <w:noProof/>
        </w:rPr>
        <w:drawing>
          <wp:inline distT="0" distB="0" distL="0" distR="0" wp14:anchorId="52B57B75" wp14:editId="0F463829">
            <wp:extent cx="3168650" cy="169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72" cy="16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B97C" w14:textId="5FA5A36A" w:rsidR="00E90C37" w:rsidRDefault="004E6262" w:rsidP="001833CE">
      <w:pPr>
        <w:pStyle w:val="ListParagraph"/>
        <w:spacing w:line="360" w:lineRule="auto"/>
      </w:pPr>
      <w:proofErr w:type="spellStart"/>
      <w:r>
        <w:t>Registrastion</w:t>
      </w:r>
      <w:proofErr w:type="spellEnd"/>
      <w:r>
        <w:t xml:space="preserve"> form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dan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>.</w:t>
      </w:r>
    </w:p>
    <w:p w14:paraId="74830C00" w14:textId="77777777" w:rsidR="001833CE" w:rsidRPr="004E6262" w:rsidRDefault="001833CE" w:rsidP="001833CE">
      <w:pPr>
        <w:pStyle w:val="ListParagraph"/>
        <w:numPr>
          <w:ilvl w:val="0"/>
          <w:numId w:val="20"/>
        </w:numPr>
        <w:spacing w:line="360" w:lineRule="auto"/>
      </w:pPr>
      <w:r w:rsidRPr="00682E72">
        <w:rPr>
          <w:lang w:val="id-ID"/>
        </w:rPr>
        <w:t>REPORT / PRINT SCREEN &amp; DESCRIPTION</w:t>
      </w:r>
    </w:p>
    <w:p w14:paraId="78E4505B" w14:textId="40EBC16B" w:rsidR="001833CE" w:rsidRPr="001833CE" w:rsidRDefault="001833CE" w:rsidP="001833CE">
      <w:pPr>
        <w:pStyle w:val="ListParagraph"/>
        <w:spacing w:line="360" w:lineRule="auto"/>
        <w:rPr>
          <w:b/>
          <w:bCs/>
        </w:rPr>
      </w:pPr>
      <w:r w:rsidRPr="001833CE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6806E8" wp14:editId="7133CADE">
                <wp:simplePos x="0" y="0"/>
                <wp:positionH relativeFrom="column">
                  <wp:posOffset>2968509</wp:posOffset>
                </wp:positionH>
                <wp:positionV relativeFrom="paragraph">
                  <wp:posOffset>479829</wp:posOffset>
                </wp:positionV>
                <wp:extent cx="2959100" cy="6604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1ACA0" w14:textId="3233BDFB" w:rsidR="001833CE" w:rsidRDefault="001833CE">
                            <w:r>
                              <w:t xml:space="preserve">Header Ketika size </w:t>
                            </w:r>
                            <w:proofErr w:type="spellStart"/>
                            <w:r>
                              <w:t>dikecilkan</w:t>
                            </w:r>
                            <w:proofErr w:type="spellEnd"/>
                            <w:r>
                              <w:t xml:space="preserve"> &lt;800px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806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3.75pt;margin-top:37.8pt;width:233pt;height:5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" filled="f" stroked="f">
                <v:textbox>
                  <w:txbxContent>
                    <w:p w14:paraId="4F21ACA0" w14:textId="3233BDFB" w:rsidR="001833CE" w:rsidRDefault="001833CE">
                      <w:r>
                        <w:t xml:space="preserve">Header Ketika size </w:t>
                      </w:r>
                      <w:proofErr w:type="spellStart"/>
                      <w:r>
                        <w:t>dikecilkan</w:t>
                      </w:r>
                      <w:proofErr w:type="spellEnd"/>
                      <w:r>
                        <w:t xml:space="preserve"> &lt;800px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833CE">
        <w:rPr>
          <w:b/>
          <w:bCs/>
          <w:noProof/>
        </w:rPr>
        <w:drawing>
          <wp:inline distT="0" distB="0" distL="0" distR="0" wp14:anchorId="43EC1AF0" wp14:editId="13E531A6">
            <wp:extent cx="2235200" cy="201870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0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4CBF" w14:textId="77777777" w:rsidR="001833CE" w:rsidRPr="001833CE" w:rsidRDefault="001833CE" w:rsidP="001833CE">
      <w:pPr>
        <w:pStyle w:val="ListParagraph"/>
        <w:spacing w:line="360" w:lineRule="auto"/>
      </w:pPr>
    </w:p>
    <w:p w14:paraId="175CEEB2" w14:textId="616CBF50" w:rsidR="009F37DD" w:rsidRPr="00682E72" w:rsidRDefault="009F37DD" w:rsidP="00E90C37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2FEE6229" w14:textId="77777777" w:rsidR="00E90C37" w:rsidRPr="00E90C37" w:rsidRDefault="00E90C37" w:rsidP="00E90C37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  <w:b/>
          <w:bCs/>
          <w:color w:val="121212"/>
          <w:lang w:eastAsia="en-US"/>
        </w:rPr>
      </w:pPr>
      <w:r w:rsidRPr="00E90C37">
        <w:rPr>
          <w:rFonts w:ascii="Calibri" w:eastAsia="Times New Roman" w:hAnsi="Calibri" w:cs="Calibri"/>
          <w:b/>
          <w:bCs/>
          <w:color w:val="121212"/>
        </w:rPr>
        <w:t>Heroes:</w:t>
      </w:r>
    </w:p>
    <w:p w14:paraId="59C5617F" w14:textId="2AEFD952" w:rsidR="00E90C37" w:rsidRPr="00E90C37" w:rsidRDefault="00E90C37" w:rsidP="00E90C37">
      <w:pPr>
        <w:pStyle w:val="ListParagraph"/>
        <w:ind w:left="360"/>
        <w:rPr>
          <w:rFonts w:ascii="Calibri" w:eastAsia="Times New Roman" w:hAnsi="Calibri" w:cs="Calibri"/>
          <w:color w:val="121212"/>
        </w:rPr>
      </w:pPr>
      <w:r w:rsidRPr="00E90C37">
        <w:rPr>
          <w:rFonts w:ascii="Calibri" w:eastAsia="Times New Roman" w:hAnsi="Calibri" w:cs="Calibri"/>
          <w:color w:val="121212"/>
        </w:rPr>
        <w:t>https://www.dota2.com/home</w:t>
      </w:r>
    </w:p>
    <w:p w14:paraId="7D87E7A7" w14:textId="762BD61B" w:rsidR="00E90C37" w:rsidRDefault="009D3B1C" w:rsidP="00E90C37">
      <w:pPr>
        <w:pStyle w:val="ListParagraph"/>
        <w:ind w:left="360"/>
        <w:rPr>
          <w:rFonts w:ascii="Calibri" w:eastAsia="Times New Roman" w:hAnsi="Calibri" w:cs="Calibri"/>
        </w:rPr>
      </w:pPr>
      <w:hyperlink r:id="rId17" w:history="1">
        <w:r w:rsidR="00E90C37" w:rsidRPr="00D92C11">
          <w:rPr>
            <w:rStyle w:val="Hyperlink"/>
            <w:rFonts w:ascii="Calibri" w:eastAsia="Times New Roman" w:hAnsi="Calibri" w:cs="Calibri"/>
          </w:rPr>
          <w:t>https://dota2.fandom.com/wiki/Dota_2_Wiki</w:t>
        </w:r>
      </w:hyperlink>
    </w:p>
    <w:p w14:paraId="4347F888" w14:textId="77777777" w:rsidR="00E90C37" w:rsidRPr="00E90C37" w:rsidRDefault="00E90C37" w:rsidP="00E90C37">
      <w:pPr>
        <w:pStyle w:val="ListParagraph"/>
        <w:ind w:left="360"/>
        <w:rPr>
          <w:rFonts w:ascii="Calibri" w:eastAsia="Times New Roman" w:hAnsi="Calibri" w:cs="Calibri"/>
          <w:color w:val="121212"/>
        </w:rPr>
      </w:pPr>
    </w:p>
    <w:p w14:paraId="61CEF04C" w14:textId="7B64C830" w:rsidR="00E90C37" w:rsidRPr="00E90C37" w:rsidRDefault="00E90C37" w:rsidP="00E90C37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  <w:b/>
          <w:bCs/>
          <w:color w:val="121212"/>
        </w:rPr>
      </w:pPr>
      <w:r w:rsidRPr="00E90C37">
        <w:rPr>
          <w:rFonts w:ascii="Calibri" w:eastAsia="Times New Roman" w:hAnsi="Calibri" w:cs="Calibri"/>
          <w:b/>
          <w:bCs/>
          <w:color w:val="121212"/>
        </w:rPr>
        <w:t>Game mechanics:</w:t>
      </w:r>
    </w:p>
    <w:p w14:paraId="5AE56C8C" w14:textId="3B165F32" w:rsidR="00E90C37" w:rsidRDefault="009D3B1C" w:rsidP="00E90C37">
      <w:pPr>
        <w:pStyle w:val="ListParagraph"/>
        <w:ind w:left="360"/>
        <w:rPr>
          <w:rFonts w:ascii="Calibri" w:eastAsia="Times New Roman" w:hAnsi="Calibri" w:cs="Calibri"/>
        </w:rPr>
      </w:pPr>
      <w:hyperlink r:id="rId18" w:history="1">
        <w:r w:rsidR="00E90C37" w:rsidRPr="00D92C11">
          <w:rPr>
            <w:rStyle w:val="Hyperlink"/>
            <w:rFonts w:ascii="Calibri" w:eastAsia="Times New Roman" w:hAnsi="Calibri" w:cs="Calibri"/>
          </w:rPr>
          <w:t>https://liquipedia.net/dota2/Dota_2</w:t>
        </w:r>
      </w:hyperlink>
    </w:p>
    <w:p w14:paraId="644EE4F7" w14:textId="04EB67FD" w:rsidR="00E90C37" w:rsidRPr="00E90C37" w:rsidRDefault="00E90C37" w:rsidP="00E90C37">
      <w:pPr>
        <w:pStyle w:val="ListParagraph"/>
        <w:ind w:left="360"/>
        <w:rPr>
          <w:rFonts w:ascii="Calibri" w:eastAsia="Times New Roman" w:hAnsi="Calibri" w:cs="Calibri"/>
          <w:color w:val="121212"/>
        </w:rPr>
      </w:pPr>
    </w:p>
    <w:p w14:paraId="2E822801" w14:textId="7C351B4C" w:rsidR="00E90C37" w:rsidRPr="00E90C37" w:rsidRDefault="00E90C37" w:rsidP="00E90C37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  <w:b/>
          <w:bCs/>
          <w:color w:val="121212"/>
        </w:rPr>
      </w:pPr>
      <w:r w:rsidRPr="00E90C37">
        <w:rPr>
          <w:rFonts w:ascii="Calibri" w:eastAsia="Times New Roman" w:hAnsi="Calibri" w:cs="Calibri"/>
          <w:b/>
          <w:bCs/>
          <w:color w:val="121212"/>
        </w:rPr>
        <w:t>Merchandise:</w:t>
      </w:r>
    </w:p>
    <w:p w14:paraId="52456C7A" w14:textId="3E00F324" w:rsidR="00E90C37" w:rsidRPr="00E90C37" w:rsidRDefault="00E90C37" w:rsidP="00E90C37">
      <w:pPr>
        <w:pStyle w:val="ListParagraph"/>
        <w:ind w:left="360" w:firstLine="360"/>
        <w:rPr>
          <w:rFonts w:ascii="Calibri" w:eastAsia="Times New Roman" w:hAnsi="Calibri" w:cs="Calibri"/>
          <w:b/>
          <w:bCs/>
          <w:color w:val="121212"/>
        </w:rPr>
      </w:pPr>
      <w:r w:rsidRPr="00E90C37">
        <w:rPr>
          <w:rFonts w:ascii="Calibri" w:eastAsia="Times New Roman" w:hAnsi="Calibri" w:cs="Calibri"/>
          <w:b/>
          <w:bCs/>
          <w:color w:val="121212"/>
        </w:rPr>
        <w:t>Apparel:</w:t>
      </w:r>
    </w:p>
    <w:p w14:paraId="4C5F746A" w14:textId="645F7AB5" w:rsidR="00E90C37" w:rsidRPr="00E90C37" w:rsidRDefault="009D3B1C" w:rsidP="00E90C37">
      <w:pPr>
        <w:pStyle w:val="ListParagraph"/>
        <w:ind w:left="360"/>
        <w:rPr>
          <w:rFonts w:asciiTheme="minorHAnsi" w:eastAsiaTheme="minorHAnsi" w:hAnsiTheme="minorHAnsi" w:cstheme="minorBidi"/>
        </w:rPr>
      </w:pPr>
      <w:hyperlink r:id="rId19" w:history="1">
        <w:r w:rsidR="00E90C37" w:rsidRPr="00D92C11">
          <w:rPr>
            <w:rStyle w:val="Hyperlink"/>
          </w:rPr>
          <w:t>https://valvestore.forfansbyfans.com/title/dota-2/category/dota2-apparel.html</w:t>
        </w:r>
      </w:hyperlink>
      <w:r w:rsidR="00E90C37">
        <w:br/>
      </w:r>
    </w:p>
    <w:p w14:paraId="0501D629" w14:textId="4362F812" w:rsidR="00E90C37" w:rsidRPr="00E90C37" w:rsidRDefault="00E90C37" w:rsidP="00E90C37">
      <w:pPr>
        <w:pStyle w:val="ListParagraph"/>
        <w:ind w:left="360" w:firstLine="360"/>
        <w:rPr>
          <w:b/>
          <w:bCs/>
        </w:rPr>
      </w:pPr>
      <w:r w:rsidRPr="00E90C37">
        <w:rPr>
          <w:b/>
          <w:bCs/>
        </w:rPr>
        <w:t>collectibles:</w:t>
      </w:r>
    </w:p>
    <w:p w14:paraId="32819998" w14:textId="1DCE8571" w:rsidR="00E90C37" w:rsidRDefault="009D3B1C" w:rsidP="00E90C37">
      <w:pPr>
        <w:pStyle w:val="ListParagraph"/>
        <w:ind w:left="360"/>
        <w:rPr>
          <w:rStyle w:val="Hyperlink"/>
        </w:rPr>
      </w:pPr>
      <w:hyperlink r:id="rId20" w:history="1">
        <w:r w:rsidR="00E90C37" w:rsidRPr="00D92C11">
          <w:rPr>
            <w:rStyle w:val="Hyperlink"/>
          </w:rPr>
          <w:t>https://valvestore.forfansbyfans.com/title/dota-2/category/dota2-vinyls-collectibles.html</w:t>
        </w:r>
      </w:hyperlink>
    </w:p>
    <w:p w14:paraId="30EE26A0" w14:textId="44CC4E5F" w:rsidR="00E90C37" w:rsidRDefault="00E90C37" w:rsidP="00E90C37">
      <w:pPr>
        <w:pStyle w:val="ListParagraph"/>
        <w:ind w:left="360"/>
        <w:rPr>
          <w:rStyle w:val="Hyperlink"/>
        </w:rPr>
      </w:pPr>
    </w:p>
    <w:p w14:paraId="3B4C89C3" w14:textId="76F308B6" w:rsidR="00E90C37" w:rsidRPr="00E90C37" w:rsidRDefault="00E90C37" w:rsidP="00E90C37">
      <w:pPr>
        <w:pStyle w:val="ListParagraph"/>
        <w:numPr>
          <w:ilvl w:val="0"/>
          <w:numId w:val="19"/>
        </w:numPr>
        <w:rPr>
          <w:b/>
          <w:bCs/>
        </w:rPr>
      </w:pPr>
      <w:r w:rsidRPr="00E90C37">
        <w:rPr>
          <w:b/>
          <w:bCs/>
        </w:rPr>
        <w:t xml:space="preserve">Home Page </w:t>
      </w:r>
      <w:proofErr w:type="gramStart"/>
      <w:r w:rsidRPr="00E90C37">
        <w:rPr>
          <w:b/>
          <w:bCs/>
        </w:rPr>
        <w:t>Video :</w:t>
      </w:r>
      <w:proofErr w:type="gramEnd"/>
    </w:p>
    <w:p w14:paraId="024DDC2E" w14:textId="584394EF" w:rsidR="00E90C37" w:rsidRDefault="009D3B1C" w:rsidP="00E90C37">
      <w:pPr>
        <w:ind w:firstLine="360"/>
      </w:pPr>
      <w:hyperlink r:id="rId21" w:history="1">
        <w:r w:rsidR="00E90C37" w:rsidRPr="00D92C11">
          <w:rPr>
            <w:rStyle w:val="Hyperlink"/>
          </w:rPr>
          <w:t>https://www.youtube.com/watch?v=bUM8TDZ_Ey8</w:t>
        </w:r>
      </w:hyperlink>
    </w:p>
    <w:p w14:paraId="221CD42C" w14:textId="3BFE6C78" w:rsidR="00E90C37" w:rsidRDefault="00E90C37" w:rsidP="00E90C37">
      <w:pPr>
        <w:ind w:firstLine="360"/>
      </w:pPr>
    </w:p>
    <w:p w14:paraId="00047821" w14:textId="48FB59CA" w:rsidR="00E90C37" w:rsidRPr="00E90C37" w:rsidRDefault="00E90C37" w:rsidP="00E90C37">
      <w:pPr>
        <w:pStyle w:val="ListParagraph"/>
        <w:numPr>
          <w:ilvl w:val="0"/>
          <w:numId w:val="19"/>
        </w:numPr>
        <w:rPr>
          <w:b/>
          <w:bCs/>
        </w:rPr>
      </w:pPr>
      <w:r w:rsidRPr="00E90C37">
        <w:rPr>
          <w:b/>
          <w:bCs/>
        </w:rPr>
        <w:t xml:space="preserve">Home Page </w:t>
      </w:r>
      <w:proofErr w:type="gramStart"/>
      <w:r w:rsidRPr="00E90C37">
        <w:rPr>
          <w:b/>
          <w:bCs/>
        </w:rPr>
        <w:t>images :</w:t>
      </w:r>
      <w:proofErr w:type="gramEnd"/>
      <w:r w:rsidRPr="00E90C37">
        <w:rPr>
          <w:b/>
          <w:bCs/>
        </w:rPr>
        <w:t xml:space="preserve"> </w:t>
      </w:r>
    </w:p>
    <w:p w14:paraId="46812BEF" w14:textId="65F43089" w:rsidR="00E90C37" w:rsidRDefault="009D3B1C" w:rsidP="00E90C37">
      <w:pPr>
        <w:ind w:left="360"/>
      </w:pPr>
      <w:hyperlink r:id="rId22" w:history="1">
        <w:r w:rsidR="00E90C37">
          <w:rPr>
            <w:rStyle w:val="Hyperlink"/>
          </w:rPr>
          <w:t>https://wallpapercave.com/dota-2-wallpaper-hd</w:t>
        </w:r>
      </w:hyperlink>
    </w:p>
    <w:p w14:paraId="647F4529" w14:textId="545A45CB" w:rsidR="00E90C37" w:rsidRDefault="009D3B1C" w:rsidP="00E90C37">
      <w:pPr>
        <w:ind w:left="360"/>
      </w:pPr>
      <w:hyperlink r:id="rId23" w:history="1">
        <w:r w:rsidR="00E90C37">
          <w:rPr>
            <w:rStyle w:val="Hyperlink"/>
          </w:rPr>
          <w:t>https://store.steampowered.com/app/570/Dota_2/</w:t>
        </w:r>
      </w:hyperlink>
    </w:p>
    <w:p w14:paraId="018D210C" w14:textId="4DD294B8" w:rsidR="00E90C37" w:rsidRDefault="009D3B1C" w:rsidP="00E90C37">
      <w:pPr>
        <w:ind w:left="360"/>
      </w:pPr>
      <w:hyperlink r:id="rId24" w:history="1">
        <w:r w:rsidR="00E90C37">
          <w:rPr>
            <w:rStyle w:val="Hyperlink"/>
          </w:rPr>
          <w:t>https://www.dota2.com/home</w:t>
        </w:r>
      </w:hyperlink>
    </w:p>
    <w:p w14:paraId="1E397319" w14:textId="221C6F53" w:rsidR="00E90C37" w:rsidRDefault="009D3B1C" w:rsidP="00E90C37">
      <w:pPr>
        <w:ind w:left="360"/>
      </w:pPr>
      <w:hyperlink r:id="rId25" w:history="1">
        <w:r w:rsidR="00E90C37">
          <w:rPr>
            <w:rStyle w:val="Hyperlink"/>
          </w:rPr>
          <w:t>https://www.kibrispdr.org/dwn-39/dota-2-wallpaper-4k.html</w:t>
        </w:r>
      </w:hyperlink>
    </w:p>
    <w:p w14:paraId="1D01403B" w14:textId="77777777" w:rsidR="00E90C37" w:rsidRDefault="009D3B1C" w:rsidP="00E90C37">
      <w:pPr>
        <w:ind w:left="360"/>
      </w:pPr>
      <w:hyperlink r:id="rId26" w:history="1">
        <w:r w:rsidR="00E90C37">
          <w:rPr>
            <w:rStyle w:val="Hyperlink"/>
          </w:rPr>
          <w:t>https://www.kibrispdr.org/dwn-0/dota-2-4k-wallpaper.html</w:t>
        </w:r>
      </w:hyperlink>
    </w:p>
    <w:p w14:paraId="5409D49D" w14:textId="45F07234" w:rsidR="00E90C37" w:rsidRDefault="00E90C37" w:rsidP="00E90C37">
      <w:pPr>
        <w:ind w:left="360"/>
      </w:pPr>
      <w:r>
        <w:t>https://gambargamesku.blogspot.com/2019/06/dota-2-wallpaper-hd-4k.html</w:t>
      </w:r>
    </w:p>
    <w:p w14:paraId="6B4A85E2" w14:textId="5C753981" w:rsidR="00E90C37" w:rsidRDefault="00E90C37" w:rsidP="00E90C37">
      <w:pPr>
        <w:ind w:left="360"/>
      </w:pPr>
    </w:p>
    <w:p w14:paraId="182E5D92" w14:textId="77777777" w:rsidR="00E90C37" w:rsidRPr="00E90C37" w:rsidRDefault="00E90C37" w:rsidP="00E90C37">
      <w:pPr>
        <w:pStyle w:val="ListParagraph"/>
        <w:numPr>
          <w:ilvl w:val="0"/>
          <w:numId w:val="19"/>
        </w:numPr>
        <w:rPr>
          <w:b/>
          <w:bCs/>
        </w:rPr>
      </w:pPr>
      <w:r w:rsidRPr="00E90C37">
        <w:rPr>
          <w:b/>
          <w:bCs/>
        </w:rPr>
        <w:t xml:space="preserve">Game </w:t>
      </w:r>
      <w:proofErr w:type="gramStart"/>
      <w:r w:rsidRPr="00E90C37">
        <w:rPr>
          <w:b/>
          <w:bCs/>
        </w:rPr>
        <w:t>Information :</w:t>
      </w:r>
      <w:proofErr w:type="gramEnd"/>
    </w:p>
    <w:p w14:paraId="79D07342" w14:textId="47045C33" w:rsidR="00E90C37" w:rsidRDefault="009D3B1C" w:rsidP="00E90C37">
      <w:pPr>
        <w:ind w:firstLine="360"/>
      </w:pPr>
      <w:hyperlink r:id="rId27" w:history="1">
        <w:r w:rsidR="00E90C37" w:rsidRPr="00D92C11">
          <w:rPr>
            <w:rStyle w:val="Hyperlink"/>
          </w:rPr>
          <w:t>https://en.wikipedia.org/wiki/Dota_2</w:t>
        </w:r>
      </w:hyperlink>
    </w:p>
    <w:p w14:paraId="0D51DD8F" w14:textId="77777777" w:rsidR="00E90C37" w:rsidRPr="00E90C37" w:rsidRDefault="00E90C37" w:rsidP="00E90C37">
      <w:pPr>
        <w:ind w:firstLine="360"/>
        <w:rPr>
          <w:color w:val="D2611C" w:themeColor="hyperlink"/>
          <w:u w:val="single"/>
        </w:rPr>
      </w:pPr>
    </w:p>
    <w:p w14:paraId="4CE29AFE" w14:textId="77777777" w:rsidR="00E90C37" w:rsidRPr="00E90C37" w:rsidRDefault="00E90C37" w:rsidP="00E90C37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r w:rsidRPr="00E90C37">
        <w:rPr>
          <w:b/>
          <w:bCs/>
          <w:color w:val="000000" w:themeColor="text1"/>
        </w:rPr>
        <w:t>Registration Images:</w:t>
      </w:r>
    </w:p>
    <w:p w14:paraId="2C60F165" w14:textId="77777777" w:rsidR="00E90C37" w:rsidRPr="00E90C37" w:rsidRDefault="009D3B1C" w:rsidP="00E90C37">
      <w:pPr>
        <w:ind w:left="360"/>
        <w:rPr>
          <w:color w:val="000000" w:themeColor="text1"/>
        </w:rPr>
      </w:pPr>
      <w:hyperlink r:id="rId28" w:history="1">
        <w:r w:rsidR="00E90C37">
          <w:rPr>
            <w:rStyle w:val="Hyperlink"/>
          </w:rPr>
          <w:t>https://wallpapercave.com/dota-2-hero-wallpaper</w:t>
        </w:r>
      </w:hyperlink>
    </w:p>
    <w:p w14:paraId="1E19717B" w14:textId="77777777" w:rsidR="00E90C37" w:rsidRPr="00E90C37" w:rsidRDefault="009D3B1C" w:rsidP="00E90C37">
      <w:pPr>
        <w:ind w:left="360"/>
        <w:rPr>
          <w:color w:val="000000" w:themeColor="text1"/>
        </w:rPr>
      </w:pPr>
      <w:hyperlink r:id="rId29" w:history="1">
        <w:r w:rsidR="00E90C37">
          <w:rPr>
            <w:rStyle w:val="Hyperlink"/>
          </w:rPr>
          <w:t>https://id.pinterest.com/pin/370913719304210411/</w:t>
        </w:r>
      </w:hyperlink>
    </w:p>
    <w:p w14:paraId="51234197" w14:textId="18AD5FF0" w:rsidR="00E90C37" w:rsidRDefault="009D3B1C" w:rsidP="00E90C37">
      <w:pPr>
        <w:ind w:left="360"/>
      </w:pPr>
      <w:hyperlink r:id="rId30" w:history="1">
        <w:r w:rsidR="00E90C37">
          <w:rPr>
            <w:rStyle w:val="Hyperlink"/>
          </w:rPr>
          <w:t>https://gemwalls.blogspot.com/2019/05/download-gambar-wallpaper-hero-dota-2.html</w:t>
        </w:r>
      </w:hyperlink>
    </w:p>
    <w:p w14:paraId="4E463B60" w14:textId="77777777" w:rsidR="00E90C37" w:rsidRPr="00E90C37" w:rsidRDefault="00E90C37" w:rsidP="00E90C37">
      <w:pPr>
        <w:ind w:left="360"/>
        <w:rPr>
          <w:color w:val="000000" w:themeColor="text1"/>
        </w:rPr>
      </w:pPr>
    </w:p>
    <w:p w14:paraId="509829C0" w14:textId="77777777" w:rsidR="00E90C37" w:rsidRPr="00E90C37" w:rsidRDefault="00E90C37" w:rsidP="00E90C37">
      <w:pPr>
        <w:pStyle w:val="ListParagraph"/>
        <w:numPr>
          <w:ilvl w:val="0"/>
          <w:numId w:val="19"/>
        </w:numPr>
        <w:rPr>
          <w:b/>
          <w:bCs/>
          <w:color w:val="000000" w:themeColor="text1"/>
        </w:rPr>
      </w:pPr>
      <w:r w:rsidRPr="00E90C37">
        <w:rPr>
          <w:b/>
          <w:bCs/>
          <w:color w:val="000000" w:themeColor="text1"/>
        </w:rPr>
        <w:lastRenderedPageBreak/>
        <w:t>Background picture (hero, game mechanics, merchandise):</w:t>
      </w:r>
    </w:p>
    <w:p w14:paraId="78869A2A" w14:textId="77777777" w:rsidR="00E90C37" w:rsidRPr="00E90C37" w:rsidRDefault="009D3B1C" w:rsidP="00E90C37">
      <w:pPr>
        <w:pStyle w:val="ListParagraph"/>
        <w:ind w:left="360"/>
        <w:rPr>
          <w:color w:val="000000" w:themeColor="text1"/>
        </w:rPr>
      </w:pPr>
      <w:hyperlink r:id="rId31" w:history="1">
        <w:r w:rsidR="00E90C37">
          <w:rPr>
            <w:rStyle w:val="Hyperlink"/>
          </w:rPr>
          <w:t>https://www.transparenttextures.com/</w:t>
        </w:r>
      </w:hyperlink>
    </w:p>
    <w:p w14:paraId="5ED54148" w14:textId="77777777" w:rsidR="00E90C37" w:rsidRPr="00E90C37" w:rsidRDefault="00E90C37" w:rsidP="00E90C37">
      <w:pPr>
        <w:pStyle w:val="ListParagraph"/>
        <w:ind w:left="360"/>
        <w:rPr>
          <w:color w:val="000000" w:themeColor="text1"/>
        </w:rPr>
      </w:pPr>
    </w:p>
    <w:p w14:paraId="040070FD" w14:textId="5185E8F1" w:rsidR="002F5E84" w:rsidRPr="00E90C37" w:rsidRDefault="00682E72" w:rsidP="00E90C37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78DD5A63" w14:textId="19463C3F" w:rsidR="00E90C37" w:rsidRDefault="00E90C37" w:rsidP="00E90C37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121212"/>
          <w:lang w:eastAsia="en-US"/>
        </w:rPr>
      </w:pPr>
      <w:r>
        <w:t>2301863585</w:t>
      </w:r>
      <w:r w:rsidRPr="00E90C37">
        <w:rPr>
          <w:b/>
          <w:bCs/>
        </w:rPr>
        <w:t>-</w:t>
      </w:r>
      <w:r w:rsidRPr="00E90C37">
        <w:rPr>
          <w:rFonts w:ascii="Calibri" w:eastAsia="Times New Roman" w:hAnsi="Calibri" w:cs="Calibri"/>
          <w:color w:val="121212"/>
        </w:rPr>
        <w:t xml:space="preserve"> Patricia Citranegara Kusuma</w:t>
      </w:r>
    </w:p>
    <w:p w14:paraId="7FB0DDE9" w14:textId="77777777" w:rsidR="00E90C37" w:rsidRPr="00E90C37" w:rsidRDefault="00E90C37" w:rsidP="00E90C37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121212"/>
          <w:lang w:eastAsia="en-US"/>
        </w:rPr>
      </w:pPr>
      <w:r w:rsidRPr="00E90C37">
        <w:rPr>
          <w:rFonts w:ascii="Calibri" w:eastAsia="Times New Roman" w:hAnsi="Calibri" w:cs="Calibri"/>
          <w:color w:val="121212"/>
        </w:rPr>
        <w:t>2301868491-David</w:t>
      </w:r>
    </w:p>
    <w:p w14:paraId="3681F66F" w14:textId="22EA0EC4" w:rsidR="00E90C37" w:rsidRPr="00E90C37" w:rsidRDefault="00E90C37" w:rsidP="00E90C37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121212"/>
          <w:lang w:eastAsia="en-US"/>
        </w:rPr>
      </w:pPr>
      <w:r w:rsidRPr="00E90C37">
        <w:rPr>
          <w:rFonts w:ascii="Calibri" w:eastAsia="Times New Roman" w:hAnsi="Calibri" w:cs="Calibri"/>
          <w:color w:val="121212"/>
        </w:rPr>
        <w:t xml:space="preserve">2301853924 -Danny </w:t>
      </w:r>
      <w:proofErr w:type="spellStart"/>
      <w:r w:rsidRPr="00E90C37">
        <w:rPr>
          <w:rFonts w:ascii="Calibri" w:eastAsia="Times New Roman" w:hAnsi="Calibri" w:cs="Calibri"/>
          <w:color w:val="121212"/>
        </w:rPr>
        <w:t>Yongky</w:t>
      </w:r>
      <w:proofErr w:type="spellEnd"/>
      <w:r w:rsidRPr="00E90C37">
        <w:rPr>
          <w:rFonts w:ascii="Calibri" w:eastAsia="Times New Roman" w:hAnsi="Calibri" w:cs="Calibri"/>
          <w:color w:val="121212"/>
        </w:rPr>
        <w:t xml:space="preserve"> </w:t>
      </w:r>
      <w:proofErr w:type="spellStart"/>
      <w:r w:rsidRPr="00E90C37">
        <w:rPr>
          <w:rFonts w:ascii="Calibri" w:eastAsia="Times New Roman" w:hAnsi="Calibri" w:cs="Calibri"/>
          <w:color w:val="121212"/>
        </w:rPr>
        <w:t>Yefferson</w:t>
      </w:r>
      <w:proofErr w:type="spellEnd"/>
    </w:p>
    <w:p w14:paraId="26DF70A3" w14:textId="5FC7E7E2" w:rsidR="00842715" w:rsidRPr="00682E72" w:rsidRDefault="00842715" w:rsidP="00E90C37">
      <w:pPr>
        <w:pStyle w:val="ListParagraph"/>
        <w:spacing w:line="360" w:lineRule="auto"/>
      </w:pPr>
    </w:p>
    <w:sectPr w:rsidR="00842715" w:rsidRPr="00682E72" w:rsidSect="00DF2179">
      <w:headerReference w:type="default" r:id="rId32"/>
      <w:footerReference w:type="default" r:id="rId33"/>
      <w:headerReference w:type="first" r:id="rId34"/>
      <w:footerReference w:type="first" r:id="rId3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025E0" w14:textId="77777777" w:rsidR="009D3B1C" w:rsidRDefault="009D3B1C" w:rsidP="00273E4A">
      <w:r>
        <w:separator/>
      </w:r>
    </w:p>
  </w:endnote>
  <w:endnote w:type="continuationSeparator" w:id="0">
    <w:p w14:paraId="1E991594" w14:textId="77777777" w:rsidR="009D3B1C" w:rsidRDefault="009D3B1C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proofErr w:type="spellStart"/>
        <w:r w:rsidR="005B66A9" w:rsidRPr="008B08C6">
          <w:rPr>
            <w:sz w:val="22"/>
            <w:szCs w:val="22"/>
            <w:lang w:val="id-ID"/>
          </w:rPr>
          <w:t>of</w:t>
        </w:r>
        <w:proofErr w:type="spellEnd"/>
        <w:r w:rsidR="005B66A9" w:rsidRPr="008B08C6">
          <w:rPr>
            <w:sz w:val="22"/>
            <w:szCs w:val="22"/>
            <w:lang w:val="id-ID"/>
          </w:rPr>
          <w:t xml:space="preserve">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proofErr w:type="spellStart"/>
    <w:r w:rsidRPr="005F794B">
      <w:rPr>
        <w:rStyle w:val="PageNumber"/>
        <w:i/>
        <w:sz w:val="20"/>
        <w:szCs w:val="20"/>
        <w:lang w:val="id-ID"/>
      </w:rPr>
      <w:t>Page</w:t>
    </w:r>
    <w:proofErr w:type="spellEnd"/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</w:t>
        </w:r>
        <w:proofErr w:type="spellStart"/>
        <w:r w:rsidRPr="005F794B">
          <w:rPr>
            <w:i/>
            <w:sz w:val="20"/>
            <w:szCs w:val="20"/>
            <w:lang w:val="id-ID"/>
          </w:rPr>
          <w:t>of</w:t>
        </w:r>
        <w:proofErr w:type="spellEnd"/>
        <w:r w:rsidRPr="005F794B">
          <w:rPr>
            <w:i/>
            <w:sz w:val="20"/>
            <w:szCs w:val="20"/>
            <w:lang w:val="id-ID"/>
          </w:rPr>
          <w:t xml:space="preserve">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5ED67" w14:textId="77777777" w:rsidR="009D3B1C" w:rsidRDefault="009D3B1C" w:rsidP="00273E4A">
      <w:r>
        <w:separator/>
      </w:r>
    </w:p>
  </w:footnote>
  <w:footnote w:type="continuationSeparator" w:id="0">
    <w:p w14:paraId="6804F04B" w14:textId="77777777" w:rsidR="009D3B1C" w:rsidRDefault="009D3B1C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proofErr w:type="spellStart"/>
    <w:r w:rsidRPr="00876A58">
      <w:rPr>
        <w:b/>
        <w:sz w:val="20"/>
        <w:lang w:val="id-ID"/>
      </w:rPr>
      <w:t>ddmmyy</w:t>
    </w:r>
    <w:proofErr w:type="spellEnd"/>
    <w:r w:rsidRPr="00876A58">
      <w:rPr>
        <w:b/>
        <w:sz w:val="20"/>
        <w:lang w:val="id-ID"/>
      </w:rPr>
      <w:t>/&lt;</w:t>
    </w:r>
    <w:proofErr w:type="spellStart"/>
    <w:r w:rsidRPr="00876A58">
      <w:rPr>
        <w:b/>
        <w:sz w:val="20"/>
        <w:lang w:val="id-ID"/>
      </w:rPr>
      <w:t>Initial</w:t>
    </w:r>
    <w:proofErr w:type="spellEnd"/>
    <w:r w:rsidRPr="00876A58">
      <w:rPr>
        <w:b/>
        <w:sz w:val="20"/>
        <w:lang w:val="id-ID"/>
      </w:rPr>
      <w:t>&gt;/&lt;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Code1[-</w:t>
    </w:r>
    <w:proofErr w:type="spellStart"/>
    <w:r w:rsidRPr="00876A58">
      <w:rPr>
        <w:b/>
        <w:sz w:val="20"/>
        <w:lang w:val="id-ID"/>
      </w:rPr>
      <w:t>Subject</w:t>
    </w:r>
    <w:proofErr w:type="spellEnd"/>
    <w:r w:rsidRPr="00876A58">
      <w:rPr>
        <w:b/>
        <w:sz w:val="20"/>
        <w:lang w:val="id-ID"/>
      </w:rPr>
      <w:t xml:space="preserve">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548CEC3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96C0A64"/>
    <w:multiLevelType w:val="hybridMultilevel"/>
    <w:tmpl w:val="AB9613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27553E"/>
    <w:multiLevelType w:val="hybridMultilevel"/>
    <w:tmpl w:val="D3D41DC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11"/>
  </w:num>
  <w:num w:numId="5">
    <w:abstractNumId w:val="19"/>
  </w:num>
  <w:num w:numId="6">
    <w:abstractNumId w:val="13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5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3CE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C51FB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193B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48FF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6262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44620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D3B1C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3C84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0C37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14BFE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1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E90C37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C3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C51FB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iquipedia.net/dota2/Dota_2" TargetMode="External"/><Relationship Id="rId26" Type="http://schemas.openxmlformats.org/officeDocument/2006/relationships/hyperlink" Target="https://www.kibrispdr.org/dwn-0/dota-2-4k-wallpaper.html" TargetMode="External"/><Relationship Id="rId21" Type="http://schemas.openxmlformats.org/officeDocument/2006/relationships/hyperlink" Target="https://www.youtube.com/watch?v=bUM8TDZ_Ey8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ta2.fandom.com/wiki/Dota_2_Wiki" TargetMode="External"/><Relationship Id="rId25" Type="http://schemas.openxmlformats.org/officeDocument/2006/relationships/hyperlink" Target="https://www.kibrispdr.org/dwn-39/dota-2-wallpaper-4k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valvestore.forfansbyfans.com/title/dota-2/category/dota2-vinyls-collectibles.html" TargetMode="External"/><Relationship Id="rId29" Type="http://schemas.openxmlformats.org/officeDocument/2006/relationships/hyperlink" Target="https://id.pinterest.com/pin/37091371930421041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dota2.com/home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ore.steampowered.com/app/570/Dota_2/" TargetMode="External"/><Relationship Id="rId28" Type="http://schemas.openxmlformats.org/officeDocument/2006/relationships/hyperlink" Target="https://wallpapercave.com/dota-2-hero-wallpaper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valvestore.forfansbyfans.com/title/dota-2/category/dota2-apparel.html" TargetMode="External"/><Relationship Id="rId31" Type="http://schemas.openxmlformats.org/officeDocument/2006/relationships/hyperlink" Target="https://www.transparenttextur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allpapercave.com/dota-2-wallpaper-hd" TargetMode="External"/><Relationship Id="rId27" Type="http://schemas.openxmlformats.org/officeDocument/2006/relationships/hyperlink" Target="https://en.wikipedia.org/wiki/Dota_2" TargetMode="External"/><Relationship Id="rId30" Type="http://schemas.openxmlformats.org/officeDocument/2006/relationships/hyperlink" Target="https://gemwalls.blogspot.com/2019/05/download-gambar-wallpaper-hero-dota-2.html" TargetMode="External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25</TotalTime>
  <Pages>4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Patricia Citranegara</cp:lastModifiedBy>
  <cp:revision>7</cp:revision>
  <dcterms:created xsi:type="dcterms:W3CDTF">2021-05-22T09:02:00Z</dcterms:created>
  <dcterms:modified xsi:type="dcterms:W3CDTF">2021-05-22T09:30:00Z</dcterms:modified>
</cp:coreProperties>
</file>